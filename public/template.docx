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9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7"/>
        <w:gridCol w:w="4975"/>
      </w:tblGrid>
      <w:tr w14:paraId="48A16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4997" w:type="dxa"/>
            <w:tcBorders>
              <w:bottom w:val="single" w:color="auto" w:sz="4" w:space="0"/>
              <w:tl2br w:val="nil"/>
              <w:tr2bl w:val="nil"/>
            </w:tcBorders>
          </w:tcPr>
          <w:p w14:paraId="21218AB0">
            <w:pPr>
              <w:pStyle w:val="2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Roboto" w:hAnsi="Roboto" w:cs="Roboto"/>
                <w:color w:val="auto"/>
                <w:lang w:val="en-US"/>
              </w:rPr>
            </w:pPr>
            <w:r>
              <w:rPr>
                <w:rFonts w:hint="default" w:ascii="Roboto" w:hAnsi="Roboto" w:cs="Roboto"/>
                <w:b/>
                <w:bCs/>
                <w:color w:val="auto"/>
                <w:lang w:val="en-US"/>
              </w:rPr>
              <w:t>{nama}</w:t>
            </w:r>
          </w:p>
          <w:p w14:paraId="35F5C186">
            <w:pPr>
              <w:pStyle w:val="29"/>
              <w:bidi w:val="0"/>
              <w:rPr>
                <w:rFonts w:hint="default"/>
                <w:color w:val="auto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{title}</w:t>
            </w:r>
          </w:p>
        </w:tc>
        <w:tc>
          <w:tcPr>
            <w:tcW w:w="4975" w:type="dxa"/>
            <w:tcBorders>
              <w:bottom w:val="single" w:color="auto" w:sz="4" w:space="0"/>
              <w:tl2br w:val="nil"/>
              <w:tr2bl w:val="nil"/>
            </w:tcBorders>
          </w:tcPr>
          <w:p w14:paraId="52EE19BC">
            <w:pPr>
              <w:pStyle w:val="29"/>
              <w:jc w:val="right"/>
              <w:rPr>
                <w:rFonts w:hint="default" w:ascii="Roboto" w:hAnsi="Roboto" w:cs="Roboto"/>
                <w:color w:val="auto"/>
                <w:sz w:val="22"/>
                <w:szCs w:val="28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Indonesia</w:t>
            </w:r>
            <w:r>
              <w:rPr>
                <w:rFonts w:hint="default" w:ascii="Roboto" w:hAnsi="Roboto" w:cs="Roboto"/>
                <w:color w:val="auto"/>
                <w:sz w:val="22"/>
                <w:szCs w:val="28"/>
              </w:rPr>
              <w:t xml:space="preserve"> </w:t>
            </w:r>
          </w:p>
          <w:p w14:paraId="05B5A211">
            <w:pPr>
              <w:pStyle w:val="29"/>
              <w:jc w:val="right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 xml:space="preserve">{phone} | {email} | </w:t>
            </w:r>
          </w:p>
          <w:p w14:paraId="3DB3560A">
            <w:pPr>
              <w:pStyle w:val="29"/>
              <w:wordWrap w:val="0"/>
              <w:jc w:val="right"/>
              <w:rPr>
                <w:rFonts w:hint="default" w:ascii="Roboto" w:hAnsi="Roboto" w:cs="Roboto"/>
                <w:color w:val="auto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{github} | {linkedin}</w:t>
            </w:r>
          </w:p>
        </w:tc>
      </w:tr>
    </w:tbl>
    <w:p w14:paraId="280FE141">
      <w:pPr>
        <w:pStyle w:val="2"/>
        <w:pBdr>
          <w:bottom w:val="single" w:color="auto" w:sz="4" w:space="0"/>
        </w:pBdr>
        <w:bidi w:val="0"/>
        <w:rPr>
          <w:rFonts w:hint="default" w:ascii="Roboto" w:hAnsi="Roboto" w:cs="Roboto"/>
          <w:b/>
          <w:bCs/>
          <w:color w:val="auto"/>
          <w:lang w:val="en-US"/>
        </w:rPr>
      </w:pPr>
      <w:r>
        <w:rPr>
          <w:rFonts w:hint="default" w:ascii="Roboto" w:hAnsi="Roboto" w:cs="Roboto"/>
          <w:b/>
          <w:bCs/>
          <w:color w:val="auto"/>
          <w:lang w:val="en-US"/>
        </w:rPr>
        <w:t>PROFESSIONAL SUMMARY</w:t>
      </w:r>
    </w:p>
    <w:p w14:paraId="2C5C0787">
      <w:pPr>
        <w:spacing w:line="360" w:lineRule="auto"/>
        <w:jc w:val="both"/>
        <w:rPr>
          <w:rFonts w:hint="default" w:ascii="Roboto" w:hAnsi="Roboto" w:cs="Roboto"/>
          <w:color w:val="auto"/>
          <w:sz w:val="22"/>
          <w:szCs w:val="28"/>
          <w:lang w:val="en-US"/>
        </w:rPr>
      </w:pPr>
      <w:r>
        <w:rPr>
          <w:rFonts w:hint="default" w:ascii="Roboto" w:hAnsi="Roboto" w:cs="Roboto"/>
          <w:color w:val="auto"/>
          <w:sz w:val="22"/>
          <w:szCs w:val="28"/>
          <w:lang w:val="en-US"/>
        </w:rPr>
        <w:t>{about}</w:t>
      </w:r>
    </w:p>
    <w:p w14:paraId="31BB074C">
      <w:pPr>
        <w:pStyle w:val="2"/>
        <w:pBdr>
          <w:bottom w:val="single" w:color="auto" w:sz="4" w:space="0"/>
        </w:pBdr>
        <w:bidi w:val="0"/>
        <w:rPr>
          <w:rFonts w:hint="default" w:ascii="Roboto" w:hAnsi="Roboto" w:cs="Roboto"/>
          <w:b/>
          <w:bCs/>
          <w:color w:val="auto"/>
          <w:lang w:val="en-US"/>
        </w:rPr>
      </w:pPr>
      <w:r>
        <w:rPr>
          <w:rFonts w:hint="default" w:ascii="Roboto" w:hAnsi="Roboto" w:cs="Roboto"/>
          <w:b/>
          <w:bCs/>
          <w:color w:val="auto"/>
          <w:lang w:val="en-US"/>
        </w:rPr>
        <w:t>TECHNICAL SKILLs</w:t>
      </w:r>
    </w:p>
    <w:p w14:paraId="333FE468">
      <w:pPr>
        <w:rPr>
          <w:rFonts w:hint="default" w:ascii="Roboto" w:hAnsi="Roboto" w:cs="Roboto"/>
          <w:sz w:val="22"/>
          <w:szCs w:val="28"/>
          <w:lang w:val="en-US"/>
        </w:rPr>
      </w:pPr>
      <w:r>
        <w:rPr>
          <w:rFonts w:hint="default" w:ascii="Roboto" w:hAnsi="Roboto" w:cs="Roboto"/>
          <w:sz w:val="22"/>
          <w:szCs w:val="28"/>
          <w:lang w:val="en-US"/>
        </w:rPr>
        <w:t>{#skills}</w:t>
      </w:r>
    </w:p>
    <w:tbl>
      <w:tblPr>
        <w:tblStyle w:val="15"/>
        <w:tblW w:w="9972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259"/>
        <w:gridCol w:w="6107"/>
      </w:tblGrid>
      <w:tr w14:paraId="3ACCF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23284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Roboto" w:hAnsi="Roboto" w:cs="Roboto"/>
                <w:sz w:val="22"/>
                <w:szCs w:val="28"/>
                <w:vertAlign w:val="baseline"/>
                <w:lang w:val="en-US"/>
              </w:rPr>
            </w:pPr>
            <w:r>
              <w:rPr>
                <w:rFonts w:hint="default" w:ascii="Roboto" w:hAnsi="Roboto" w:cs="Roboto"/>
                <w:b/>
                <w:bCs/>
                <w:sz w:val="22"/>
                <w:szCs w:val="28"/>
                <w:lang w:val="en-US"/>
              </w:rPr>
              <w:t>{kategori}</w:t>
            </w:r>
          </w:p>
        </w:tc>
        <w:tc>
          <w:tcPr>
            <w:tcW w:w="259" w:type="dxa"/>
          </w:tcPr>
          <w:p w14:paraId="41A66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Roboto" w:hAnsi="Roboto" w:cs="Roboto"/>
                <w:sz w:val="22"/>
                <w:szCs w:val="28"/>
                <w:vertAlign w:val="baseline"/>
                <w:lang w:val="en-US"/>
              </w:rPr>
            </w:pPr>
            <w:r>
              <w:rPr>
                <w:rFonts w:hint="default" w:ascii="Roboto" w:hAnsi="Roboto" w:cs="Roboto"/>
                <w:sz w:val="22"/>
                <w:szCs w:val="28"/>
                <w:vertAlign w:val="baseline"/>
                <w:lang w:val="en-US"/>
              </w:rPr>
              <w:t>:</w:t>
            </w:r>
          </w:p>
        </w:tc>
        <w:tc>
          <w:tcPr>
            <w:tcW w:w="6107" w:type="dxa"/>
          </w:tcPr>
          <w:p w14:paraId="2C9B7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Roboto" w:hAnsi="Roboto" w:cs="Roboto"/>
                <w:sz w:val="22"/>
                <w:szCs w:val="28"/>
                <w:vertAlign w:val="baseline"/>
                <w:lang w:val="en-US"/>
              </w:rPr>
            </w:pPr>
            <w:r>
              <w:rPr>
                <w:rFonts w:hint="default" w:ascii="Roboto" w:hAnsi="Roboto" w:cs="Roboto"/>
                <w:sz w:val="22"/>
                <w:szCs w:val="28"/>
                <w:lang w:val="en-US"/>
              </w:rPr>
              <w:t>{#items}{nama}, {/items}</w:t>
            </w:r>
          </w:p>
        </w:tc>
      </w:tr>
    </w:tbl>
    <w:p w14:paraId="2E2C4E5F">
      <w:pPr>
        <w:rPr>
          <w:rFonts w:hint="default" w:ascii="Roboto" w:hAnsi="Roboto" w:cs="Roboto"/>
          <w:sz w:val="22"/>
          <w:szCs w:val="28"/>
          <w:lang w:val="en-US"/>
        </w:rPr>
      </w:pPr>
      <w:r>
        <w:rPr>
          <w:rFonts w:hint="default" w:ascii="Roboto" w:hAnsi="Roboto" w:cs="Roboto"/>
          <w:sz w:val="22"/>
          <w:szCs w:val="28"/>
          <w:lang w:val="en-US"/>
        </w:rPr>
        <w:t>{/skills}</w:t>
      </w:r>
    </w:p>
    <w:p w14:paraId="6F3A6C74">
      <w:pPr>
        <w:pStyle w:val="2"/>
        <w:pBdr>
          <w:bottom w:val="single" w:color="auto" w:sz="4" w:space="0"/>
        </w:pBdr>
        <w:bidi w:val="0"/>
        <w:rPr>
          <w:rFonts w:hint="default" w:ascii="Roboto" w:hAnsi="Roboto" w:cs="Roboto"/>
          <w:b/>
          <w:bCs/>
          <w:color w:val="auto"/>
          <w:lang w:val="en-US"/>
        </w:rPr>
      </w:pPr>
      <w:r>
        <w:rPr>
          <w:rFonts w:hint="default" w:ascii="Roboto" w:hAnsi="Roboto" w:cs="Roboto"/>
          <w:b/>
          <w:bCs/>
          <w:color w:val="auto"/>
          <w:lang w:val="en-US"/>
        </w:rPr>
        <w:t>PROFESSIONAL EXPERIENCE</w:t>
      </w:r>
    </w:p>
    <w:p w14:paraId="4F0E8F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Roboto" w:hAnsi="Roboto" w:cs="Roboto"/>
          <w:color w:val="auto"/>
          <w:sz w:val="22"/>
          <w:szCs w:val="28"/>
        </w:rPr>
      </w:pPr>
      <w:r>
        <w:rPr>
          <w:rFonts w:hint="default" w:ascii="Roboto" w:hAnsi="Roboto" w:cs="Roboto"/>
          <w:color w:val="auto"/>
          <w:sz w:val="22"/>
          <w:szCs w:val="28"/>
        </w:rPr>
        <w:t>{#pengalaman}</w:t>
      </w:r>
    </w:p>
    <w:tbl>
      <w:tblPr>
        <w:tblStyle w:val="1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0"/>
        <w:gridCol w:w="4141"/>
      </w:tblGrid>
      <w:tr w14:paraId="36613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898" w:type="pct"/>
            <w:vAlign w:val="top"/>
          </w:tcPr>
          <w:p w14:paraId="168FA869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vertAlign w:val="baseline"/>
                <w:lang w:val="en-US"/>
              </w:rPr>
            </w:pPr>
            <w:r>
              <w:rPr>
                <w:rFonts w:hint="default" w:ascii="Roboto" w:hAnsi="Roboto" w:cs="Roboto"/>
                <w:b/>
                <w:bCs/>
                <w:color w:val="auto"/>
                <w:sz w:val="24"/>
                <w:szCs w:val="32"/>
              </w:rPr>
              <w:t>{posisi}</w:t>
            </w:r>
          </w:p>
        </w:tc>
        <w:tc>
          <w:tcPr>
            <w:tcW w:w="2101" w:type="pct"/>
            <w:vAlign w:val="top"/>
          </w:tcPr>
          <w:p w14:paraId="3A754C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right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vertAlign w:val="baseline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vertAlign w:val="baseline"/>
                <w:lang w:val="en-US"/>
              </w:rPr>
              <w:t>{periode}</w:t>
            </w:r>
          </w:p>
        </w:tc>
      </w:tr>
      <w:tr w14:paraId="053D9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2"/>
            <w:vAlign w:val="top"/>
          </w:tcPr>
          <w:p w14:paraId="00590A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20" w:afterAutospacing="0" w:line="360" w:lineRule="auto"/>
              <w:ind w:left="400" w:leftChars="200" w:firstLine="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404040" w:themeColor="text1" w:themeTint="BF"/>
                <w:sz w:val="22"/>
                <w:szCs w:val="2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{perusahaan}</w:t>
            </w:r>
          </w:p>
        </w:tc>
      </w:tr>
      <w:tr w14:paraId="4A662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2"/>
            <w:vAlign w:val="top"/>
          </w:tcPr>
          <w:p w14:paraId="1ACBCB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left="400" w:leftChars="200" w:firstLine="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vertAlign w:val="baseline"/>
                <w:lang w:val="en-US"/>
              </w:rPr>
              <w:t>{#</w:t>
            </w:r>
            <w:r>
              <w:rPr>
                <w:rFonts w:hint="default" w:ascii="Roboto" w:hAnsi="Roboto" w:cs="Roboto"/>
                <w:color w:val="auto"/>
                <w:sz w:val="22"/>
                <w:szCs w:val="28"/>
              </w:rPr>
              <w:t>deskripsi</w:t>
            </w: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}</w:t>
            </w:r>
          </w:p>
          <w:p w14:paraId="1C590D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left="400" w:leftChars="200" w:firstLine="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{deskripsi}</w:t>
            </w:r>
          </w:p>
          <w:p w14:paraId="0C85FE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afterAutospacing="0" w:line="360" w:lineRule="auto"/>
              <w:ind w:left="400" w:leftChars="200" w:firstLine="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{/deskripsi}</w:t>
            </w:r>
          </w:p>
          <w:p w14:paraId="6EC466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Autospacing="0" w:line="360" w:lineRule="auto"/>
              <w:ind w:left="400" w:leftChars="200" w:firstLine="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{#tanggungjawab}</w:t>
            </w:r>
          </w:p>
          <w:p w14:paraId="7487A67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left="798" w:leftChars="200" w:hanging="398" w:hangingChars="181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{.}</w:t>
            </w:r>
          </w:p>
          <w:p w14:paraId="1F180C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20" w:afterAutospacing="0" w:line="360" w:lineRule="auto"/>
              <w:ind w:left="400" w:leftChars="200" w:firstLine="0" w:firstLineChars="0"/>
              <w:jc w:val="both"/>
              <w:textAlignment w:val="auto"/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</w:pPr>
            <w:r>
              <w:rPr>
                <w:rFonts w:hint="default" w:ascii="Roboto" w:hAnsi="Roboto" w:cs="Roboto"/>
                <w:color w:val="auto"/>
                <w:sz w:val="22"/>
                <w:szCs w:val="28"/>
                <w:lang w:val="en-US"/>
              </w:rPr>
              <w:t>{/tanggungjawab}</w:t>
            </w:r>
          </w:p>
        </w:tc>
      </w:tr>
    </w:tbl>
    <w:p w14:paraId="63402613">
      <w:pPr>
        <w:rPr>
          <w:rFonts w:hint="default" w:ascii="Roboto" w:hAnsi="Roboto" w:cs="Roboto"/>
          <w:color w:val="auto"/>
          <w:sz w:val="22"/>
          <w:szCs w:val="28"/>
        </w:rPr>
      </w:pPr>
      <w:r>
        <w:rPr>
          <w:rFonts w:hint="default" w:ascii="Roboto" w:hAnsi="Roboto" w:cs="Roboto"/>
          <w:color w:val="auto"/>
          <w:sz w:val="22"/>
          <w:szCs w:val="28"/>
        </w:rPr>
        <w:t>{/pengalaman}</w:t>
      </w:r>
    </w:p>
    <w:p w14:paraId="063B995A">
      <w:pPr>
        <w:pStyle w:val="2"/>
        <w:pBdr>
          <w:bottom w:val="single" w:color="auto" w:sz="4" w:space="0"/>
        </w:pBdr>
        <w:bidi w:val="0"/>
        <w:rPr>
          <w:rFonts w:hint="default" w:ascii="Roboto" w:hAnsi="Roboto" w:cs="Roboto"/>
          <w:color w:val="auto"/>
        </w:rPr>
      </w:pPr>
      <w:sdt>
        <w:sdtPr>
          <w:rPr>
            <w:rFonts w:hint="default" w:ascii="Roboto" w:hAnsi="Roboto" w:cs="Roboto"/>
            <w:color w:val="auto"/>
          </w:rPr>
          <w:id w:val="147466598"/>
          <w:placeholder>
            <w:docPart w:val="{56f5805d-9f83-4cf8-8d10-6ec7a71012ef}"/>
          </w:placeholder>
          <w:temporary/>
          <w:showingPlcHdr/>
          <w15:appearance w15:val="hidden"/>
        </w:sdtPr>
        <w:sdtEndPr>
          <w:rPr>
            <w:rFonts w:hint="default" w:ascii="Roboto" w:hAnsi="Roboto" w:cs="Roboto"/>
            <w:color w:val="auto"/>
          </w:rPr>
        </w:sdtEndPr>
        <w:sdtContent>
          <w:r>
            <w:rPr>
              <w:rFonts w:hint="default" w:ascii="Roboto" w:hAnsi="Roboto" w:cs="Roboto"/>
              <w:b/>
              <w:bCs/>
              <w:color w:val="auto"/>
            </w:rPr>
            <w:t>Education</w:t>
          </w:r>
        </w:sdtContent>
      </w:sdt>
    </w:p>
    <w:p w14:paraId="67B6A4F2">
      <w:pPr>
        <w:rPr>
          <w:rFonts w:hint="default"/>
        </w:rPr>
      </w:pPr>
      <w:bookmarkStart w:id="0" w:name="_GoBack"/>
      <w:r>
        <w:rPr>
          <w:rFonts w:hint="default" w:ascii="Roboto" w:hAnsi="Roboto" w:cs="Roboto"/>
          <w:b/>
          <w:bCs/>
          <w:color w:val="auto"/>
          <w:sz w:val="22"/>
          <w:szCs w:val="28"/>
          <w:lang w:val="en-US"/>
        </w:rPr>
        <w:t>Bachelor of Information Systems - Darwan Ali University</w:t>
      </w:r>
      <w:bookmarkEnd w:id="0"/>
    </w:p>
    <w:p w14:paraId="439164A5">
      <w:pPr>
        <w:rPr>
          <w:rFonts w:hint="default" w:ascii="Roboto" w:hAnsi="Roboto" w:cs="Roboto"/>
        </w:rPr>
      </w:pPr>
    </w:p>
    <w:sectPr>
      <w:pgSz w:w="11905" w:h="16838"/>
      <w:pgMar w:top="567" w:right="1134" w:bottom="0" w:left="1134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ill Sans MT">
    <w:altName w:val="SimSun"/>
    <w:panose1 w:val="020B0502020104020203"/>
    <w:charset w:val="86"/>
    <w:family w:val="swiss"/>
    <w:pitch w:val="default"/>
    <w:sig w:usb0="00000000" w:usb1="00000000" w:usb2="00000000" w:usb3="00000000" w:csb0="00000003" w:csb1="00000000"/>
  </w:font>
  <w:font w:name="华文中宋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Gill Sans M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4BB79"/>
    <w:multiLevelType w:val="singleLevel"/>
    <w:tmpl w:val="AFD4BB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46167C6E"/>
    <w:multiLevelType w:val="multilevel"/>
    <w:tmpl w:val="46167C6E"/>
    <w:lvl w:ilvl="0" w:tentative="0">
      <w:start w:val="1"/>
      <w:numFmt w:val="bullet"/>
      <w:pStyle w:val="30"/>
      <w:lvlText w:val=""/>
      <w:lvlJc w:val="left"/>
      <w:pPr>
        <w:ind w:left="360" w:hanging="360"/>
      </w:pPr>
      <w:rPr>
        <w:rFonts w:hint="default" w:ascii="Symbol" w:hAnsi="Symbol"/>
        <w:color w:val="172187" w:themeColor="accent2"/>
        <w14:textFill>
          <w14:solidFill>
            <w14:schemeClr w14:val="accent2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2">
    <w:nsid w:val="6671D232"/>
    <w:multiLevelType w:val="singleLevel"/>
    <w:tmpl w:val="6671D23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7A527902"/>
    <w:multiLevelType w:val="multilevel"/>
    <w:tmpl w:val="7A527902"/>
    <w:lvl w:ilvl="0" w:tentative="0">
      <w:start w:val="1"/>
      <w:numFmt w:val="bullet"/>
      <w:pStyle w:val="33"/>
      <w:lvlText w:val=""/>
      <w:lvlJc w:val="left"/>
      <w:pPr>
        <w:ind w:left="360" w:hanging="360"/>
      </w:pPr>
      <w:rPr>
        <w:rFonts w:hint="default" w:ascii="Symbol" w:hAnsi="Symbol"/>
        <w:color w:val="005D3D" w:themeColor="accent3"/>
        <w14:textFill>
          <w14:solidFill>
            <w14:schemeClr w14:val="accent3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AB"/>
    <w:rsid w:val="00060551"/>
    <w:rsid w:val="000761F2"/>
    <w:rsid w:val="001806C6"/>
    <w:rsid w:val="00180710"/>
    <w:rsid w:val="001D7755"/>
    <w:rsid w:val="001F46F6"/>
    <w:rsid w:val="002466AB"/>
    <w:rsid w:val="00281B02"/>
    <w:rsid w:val="0030456C"/>
    <w:rsid w:val="003551E1"/>
    <w:rsid w:val="00365C93"/>
    <w:rsid w:val="00372BB5"/>
    <w:rsid w:val="003A0A86"/>
    <w:rsid w:val="003D4D87"/>
    <w:rsid w:val="00480FAD"/>
    <w:rsid w:val="004A6BB1"/>
    <w:rsid w:val="004A796F"/>
    <w:rsid w:val="00515D95"/>
    <w:rsid w:val="005E6612"/>
    <w:rsid w:val="005E760C"/>
    <w:rsid w:val="006C78E7"/>
    <w:rsid w:val="006D50C6"/>
    <w:rsid w:val="00713365"/>
    <w:rsid w:val="00724932"/>
    <w:rsid w:val="00763784"/>
    <w:rsid w:val="007840DF"/>
    <w:rsid w:val="008C5BB7"/>
    <w:rsid w:val="008D57B9"/>
    <w:rsid w:val="009B45BF"/>
    <w:rsid w:val="00A405BB"/>
    <w:rsid w:val="00AC7DE3"/>
    <w:rsid w:val="00B6431B"/>
    <w:rsid w:val="00B824D6"/>
    <w:rsid w:val="00B905A5"/>
    <w:rsid w:val="00B97621"/>
    <w:rsid w:val="00BA7BC6"/>
    <w:rsid w:val="00BC73FC"/>
    <w:rsid w:val="00C107EE"/>
    <w:rsid w:val="00C42AB0"/>
    <w:rsid w:val="00C43902"/>
    <w:rsid w:val="00C57607"/>
    <w:rsid w:val="00D3444F"/>
    <w:rsid w:val="00D63C04"/>
    <w:rsid w:val="00DC65EE"/>
    <w:rsid w:val="00DC6AB5"/>
    <w:rsid w:val="00E14925"/>
    <w:rsid w:val="00E26A54"/>
    <w:rsid w:val="00E301C7"/>
    <w:rsid w:val="00E810A5"/>
    <w:rsid w:val="00E95D2E"/>
    <w:rsid w:val="00EF1947"/>
    <w:rsid w:val="00F62465"/>
    <w:rsid w:val="00F81F69"/>
    <w:rsid w:val="00FC7C8D"/>
    <w:rsid w:val="02BA3AFD"/>
    <w:rsid w:val="03427A32"/>
    <w:rsid w:val="054F6046"/>
    <w:rsid w:val="068063B8"/>
    <w:rsid w:val="06B37672"/>
    <w:rsid w:val="07B40D33"/>
    <w:rsid w:val="07E43A81"/>
    <w:rsid w:val="08F203BB"/>
    <w:rsid w:val="094139BD"/>
    <w:rsid w:val="0CC9717E"/>
    <w:rsid w:val="0D4B0060"/>
    <w:rsid w:val="0D8478CF"/>
    <w:rsid w:val="0F30117A"/>
    <w:rsid w:val="10CD6688"/>
    <w:rsid w:val="11B4471C"/>
    <w:rsid w:val="11D13877"/>
    <w:rsid w:val="17DC7AB4"/>
    <w:rsid w:val="20AE4FA9"/>
    <w:rsid w:val="20F5319F"/>
    <w:rsid w:val="2293089C"/>
    <w:rsid w:val="2A0D713F"/>
    <w:rsid w:val="2CF9552F"/>
    <w:rsid w:val="2F4552CD"/>
    <w:rsid w:val="326A6587"/>
    <w:rsid w:val="333A1F8C"/>
    <w:rsid w:val="379A05C5"/>
    <w:rsid w:val="38F70502"/>
    <w:rsid w:val="390D219A"/>
    <w:rsid w:val="3C7826C2"/>
    <w:rsid w:val="3E127EF1"/>
    <w:rsid w:val="3E1511E9"/>
    <w:rsid w:val="43374CD4"/>
    <w:rsid w:val="451777EB"/>
    <w:rsid w:val="465D0D43"/>
    <w:rsid w:val="470D3FB9"/>
    <w:rsid w:val="476A09AA"/>
    <w:rsid w:val="50B621AD"/>
    <w:rsid w:val="574A1DC1"/>
    <w:rsid w:val="5CBA3AE4"/>
    <w:rsid w:val="5F0D4001"/>
    <w:rsid w:val="5F661D02"/>
    <w:rsid w:val="60954785"/>
    <w:rsid w:val="609A6C8B"/>
    <w:rsid w:val="668C015D"/>
    <w:rsid w:val="677600E0"/>
    <w:rsid w:val="6797606B"/>
    <w:rsid w:val="68AC05A2"/>
    <w:rsid w:val="6EF36A95"/>
    <w:rsid w:val="6F0419BD"/>
    <w:rsid w:val="7D11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3" w:semiHidden="0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qFormat="1" w:unhideWhenUsed="0" w:uiPriority="99" w:name="header"/>
    <w:lsdException w:qFormat="1"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11" w:semiHidden="0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" w:semiHidden="0" w:name="Title"/>
    <w:lsdException w:unhideWhenUsed="0" w:uiPriority="99" w:name="Closing"/>
    <w:lsdException w:unhideWhenUsed="0" w:uiPriority="99" w:name="Signature"/>
    <w:lsdException w:qFormat="1" w:uiPriority="1" w:semiHidden="0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unhideWhenUsed="0" w:uiPriority="11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qFormat="1"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11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qFormat="1"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nhideWhenUsed="0"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qFormat="1"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color w:val="000000" w:themeColor="text1"/>
      <w:sz w:val="20"/>
      <w:szCs w:val="22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8"/>
    <w:qFormat/>
    <w:uiPriority w:val="2"/>
    <w:pPr>
      <w:keepNext/>
      <w:keepLines/>
      <w:spacing w:before="360" w:after="200"/>
      <w:outlineLvl w:val="0"/>
    </w:pPr>
    <w:rPr>
      <w:rFonts w:cs="Times New Roman (Headings CS)" w:asciiTheme="majorHAnsi" w:hAnsiTheme="majorHAnsi" w:eastAsiaTheme="majorEastAsia"/>
      <w:caps/>
      <w:color w:val="AB0F1B" w:themeColor="accent1"/>
      <w:spacing w:val="20"/>
      <w:sz w:val="32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19"/>
    <w:qFormat/>
    <w:uiPriority w:val="3"/>
    <w:pPr>
      <w:keepNext/>
      <w:keepLines/>
      <w:spacing w:after="120"/>
      <w:outlineLvl w:val="1"/>
    </w:pPr>
    <w:rPr>
      <w:rFonts w:eastAsiaTheme="majorEastAsia" w:cstheme="majorBidi"/>
      <w:b/>
      <w:color w:val="404040" w:themeColor="text1" w:themeTint="BF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20"/>
    <w:semiHidden/>
    <w:qFormat/>
    <w:uiPriority w:val="9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1"/>
    <w:semiHidden/>
    <w:qFormat/>
    <w:uiPriority w:val="99"/>
    <w:rPr>
      <w:rFonts w:ascii="Segoe UI" w:hAnsi="Segoe UI" w:cs="Segoe UI"/>
      <w:color w:val="657D9D" w:themeColor="text2" w:themeTint="BF"/>
      <w:szCs w:val="18"/>
      <w14:textFill>
        <w14:solidFill>
          <w14:schemeClr w14:val="tx2">
            <w14:lumMod w14:val="75000"/>
            <w14:lumOff w14:val="25000"/>
          </w14:schemeClr>
        </w14:solidFill>
      </w14:textFill>
    </w:rPr>
  </w:style>
  <w:style w:type="character" w:styleId="8">
    <w:name w:val="Emphasis"/>
    <w:basedOn w:val="5"/>
    <w:semiHidden/>
    <w:qFormat/>
    <w:uiPriority w:val="11"/>
    <w:rPr>
      <w:iCs/>
      <w:color w:val="657D9D" w:themeColor="text2" w:themeTint="BF"/>
      <w:sz w:val="26"/>
      <w14:textFill>
        <w14:solidFill>
          <w14:schemeClr w14:val="tx2">
            <w14:lumMod w14:val="75000"/>
            <w14:lumOff w14:val="25000"/>
          </w14:schemeClr>
        </w14:solidFill>
      </w14:textFill>
    </w:rPr>
  </w:style>
  <w:style w:type="paragraph" w:styleId="9">
    <w:name w:val="footer"/>
    <w:basedOn w:val="1"/>
    <w:link w:val="23"/>
    <w:semiHidden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22"/>
    <w:semiHidden/>
    <w:qFormat/>
    <w:uiPriority w:val="99"/>
    <w:pPr>
      <w:tabs>
        <w:tab w:val="center" w:pos="4680"/>
        <w:tab w:val="right" w:pos="9360"/>
      </w:tabs>
    </w:pPr>
  </w:style>
  <w:style w:type="character" w:styleId="11">
    <w:name w:val="Hyperlink"/>
    <w:basedOn w:val="5"/>
    <w:semiHidden/>
    <w:qFormat/>
    <w:uiPriority w:val="99"/>
    <w:rPr>
      <w:color w:val="0000FF"/>
      <w:u w:val="single"/>
    </w:rPr>
  </w:style>
  <w:style w:type="paragraph" w:styleId="12">
    <w:name w:val="List Bullet"/>
    <w:basedOn w:val="1"/>
    <w:qFormat/>
    <w:uiPriority w:val="11"/>
    <w:pPr>
      <w:spacing w:line="259" w:lineRule="auto"/>
      <w:contextualSpacing/>
    </w:pPr>
  </w:style>
  <w:style w:type="paragraph" w:styleId="13">
    <w:name w:val="Normal (Web)"/>
    <w:semiHidden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5"/>
    <w:semiHidden/>
    <w:qFormat/>
    <w:uiPriority w:val="22"/>
    <w:rPr>
      <w:b/>
      <w:bCs/>
    </w:rPr>
  </w:style>
  <w:style w:type="table" w:styleId="15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17"/>
    <w:qFormat/>
    <w:uiPriority w:val="1"/>
    <w:pPr>
      <w:spacing w:after="360"/>
      <w:contextualSpacing/>
    </w:pPr>
    <w:rPr>
      <w:rFonts w:cs="Times New Roman (Headings CS)" w:asciiTheme="majorHAnsi" w:hAnsiTheme="majorHAnsi" w:eastAsiaTheme="majorEastAsia"/>
      <w:caps/>
      <w:color w:val="AB0F1B" w:themeColor="accent1"/>
      <w:spacing w:val="10"/>
      <w:kern w:val="28"/>
      <w:sz w:val="44"/>
      <w:szCs w:val="56"/>
      <w14:textFill>
        <w14:solidFill>
          <w14:schemeClr w14:val="accent1"/>
        </w14:solidFill>
      </w14:textFill>
    </w:rPr>
  </w:style>
  <w:style w:type="character" w:customStyle="1" w:styleId="17">
    <w:name w:val="Title Char"/>
    <w:basedOn w:val="5"/>
    <w:link w:val="16"/>
    <w:qFormat/>
    <w:uiPriority w:val="1"/>
    <w:rPr>
      <w:rFonts w:cs="Times New Roman (Headings CS)" w:asciiTheme="majorHAnsi" w:hAnsiTheme="majorHAnsi" w:eastAsiaTheme="majorEastAsia"/>
      <w:caps/>
      <w:color w:val="AB0F1B" w:themeColor="accent1"/>
      <w:spacing w:val="10"/>
      <w:kern w:val="28"/>
      <w:sz w:val="44"/>
      <w:szCs w:val="56"/>
      <w14:textFill>
        <w14:solidFill>
          <w14:schemeClr w14:val="accent1"/>
        </w14:solidFill>
      </w14:textFill>
    </w:rPr>
  </w:style>
  <w:style w:type="character" w:customStyle="1" w:styleId="18">
    <w:name w:val="Heading 1 Char"/>
    <w:basedOn w:val="5"/>
    <w:link w:val="2"/>
    <w:qFormat/>
    <w:uiPriority w:val="2"/>
    <w:rPr>
      <w:rFonts w:cs="Times New Roman (Headings CS)" w:asciiTheme="majorHAnsi" w:hAnsiTheme="majorHAnsi" w:eastAsiaTheme="majorEastAsia"/>
      <w:caps/>
      <w:color w:val="AB0F1B" w:themeColor="accent1"/>
      <w:spacing w:val="20"/>
      <w:sz w:val="32"/>
      <w:szCs w:val="32"/>
      <w14:textFill>
        <w14:solidFill>
          <w14:schemeClr w14:val="accent1"/>
        </w14:solidFill>
      </w14:textFill>
    </w:rPr>
  </w:style>
  <w:style w:type="character" w:customStyle="1" w:styleId="19">
    <w:name w:val="Heading 2 Char"/>
    <w:basedOn w:val="5"/>
    <w:link w:val="3"/>
    <w:qFormat/>
    <w:uiPriority w:val="3"/>
    <w:rPr>
      <w:rFonts w:eastAsiaTheme="majorEastAsia" w:cstheme="majorBidi"/>
      <w:b/>
      <w:color w:val="404040" w:themeColor="text1" w:themeTint="BF"/>
      <w:sz w:val="20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0">
    <w:name w:val="Heading 3 Char"/>
    <w:basedOn w:val="5"/>
    <w:link w:val="4"/>
    <w:semiHidden/>
    <w:qFormat/>
    <w:uiPriority w:val="9"/>
    <w:rPr>
      <w:rFonts w:eastAsiaTheme="majorEastAsia" w:cstheme="majorBid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1">
    <w:name w:val="Balloon Text Char"/>
    <w:basedOn w:val="5"/>
    <w:link w:val="7"/>
    <w:semiHidden/>
    <w:qFormat/>
    <w:uiPriority w:val="99"/>
    <w:rPr>
      <w:rFonts w:ascii="Segoe UI" w:hAnsi="Segoe UI" w:cs="Segoe UI"/>
      <w:color w:val="657D9D" w:themeColor="text2" w:themeTint="BF"/>
      <w:sz w:val="20"/>
      <w:szCs w:val="18"/>
      <w14:textFill>
        <w14:solidFill>
          <w14:schemeClr w14:val="tx2">
            <w14:lumMod w14:val="75000"/>
            <w14:lumOff w14:val="25000"/>
          </w14:schemeClr>
        </w14:solidFill>
      </w14:textFill>
    </w:rPr>
  </w:style>
  <w:style w:type="character" w:customStyle="1" w:styleId="22">
    <w:name w:val="Header Char"/>
    <w:basedOn w:val="5"/>
    <w:link w:val="10"/>
    <w:semiHidden/>
    <w:qFormat/>
    <w:uiPriority w:val="99"/>
    <w:rPr>
      <w:color w:val="000000" w:themeColor="text1"/>
      <w:sz w:val="20"/>
      <w:szCs w:val="22"/>
      <w14:textFill>
        <w14:solidFill>
          <w14:schemeClr w14:val="tx1"/>
        </w14:solidFill>
      </w14:textFill>
    </w:rPr>
  </w:style>
  <w:style w:type="character" w:customStyle="1" w:styleId="23">
    <w:name w:val="Footer Char"/>
    <w:basedOn w:val="5"/>
    <w:link w:val="9"/>
    <w:semiHidden/>
    <w:qFormat/>
    <w:uiPriority w:val="99"/>
    <w:rPr>
      <w:color w:val="000000" w:themeColor="text1"/>
      <w:sz w:val="20"/>
      <w:szCs w:val="22"/>
      <w14:textFill>
        <w14:solidFill>
          <w14:schemeClr w14:val="tx1"/>
        </w14:solidFill>
      </w14:textFill>
    </w:rPr>
  </w:style>
  <w:style w:type="paragraph" w:customStyle="1" w:styleId="24">
    <w:name w:val="Red Text"/>
    <w:basedOn w:val="1"/>
    <w:qFormat/>
    <w:uiPriority w:val="0"/>
    <w:pPr>
      <w:spacing w:before="40"/>
    </w:pPr>
    <w:rPr>
      <w:color w:val="AB0F1B" w:themeColor="accent1"/>
      <w14:textFill>
        <w14:solidFill>
          <w14:schemeClr w14:val="accent1"/>
        </w14:solidFill>
      </w14:textFill>
    </w:rPr>
  </w:style>
  <w:style w:type="character" w:styleId="25">
    <w:name w:val="Placeholder Text"/>
    <w:basedOn w:val="5"/>
    <w:semiHidden/>
    <w:qFormat/>
    <w:uiPriority w:val="99"/>
    <w:rPr>
      <w:color w:val="808080"/>
    </w:rPr>
  </w:style>
  <w:style w:type="paragraph" w:customStyle="1" w:styleId="26">
    <w:name w:val="Title - Green"/>
    <w:basedOn w:val="1"/>
    <w:next w:val="1"/>
    <w:qFormat/>
    <w:uiPriority w:val="1"/>
    <w:pPr>
      <w:tabs>
        <w:tab w:val="left" w:pos="6480"/>
      </w:tabs>
    </w:pPr>
    <w:rPr>
      <w:caps/>
      <w:color w:val="005D3D" w:themeColor="accent3"/>
      <w:spacing w:val="10"/>
      <w:kern w:val="28"/>
      <w:sz w:val="44"/>
      <w14:textFill>
        <w14:solidFill>
          <w14:schemeClr w14:val="accent3"/>
        </w14:solidFill>
      </w14:textFill>
    </w:rPr>
  </w:style>
  <w:style w:type="paragraph" w:customStyle="1" w:styleId="27">
    <w:name w:val="Title - Blue"/>
    <w:basedOn w:val="1"/>
    <w:next w:val="1"/>
    <w:qFormat/>
    <w:uiPriority w:val="1"/>
    <w:pPr>
      <w:spacing w:after="360"/>
    </w:pPr>
    <w:rPr>
      <w:rFonts w:asciiTheme="majorHAnsi" w:hAnsiTheme="majorHAnsi"/>
      <w:caps/>
      <w:color w:val="172187" w:themeColor="accent2"/>
      <w:spacing w:val="10"/>
      <w:kern w:val="28"/>
      <w:sz w:val="44"/>
      <w14:textFill>
        <w14:solidFill>
          <w14:schemeClr w14:val="accent2"/>
        </w14:solidFill>
      </w14:textFill>
    </w:rPr>
  </w:style>
  <w:style w:type="paragraph" w:customStyle="1" w:styleId="28">
    <w:name w:val="Heading 1 - Blue"/>
    <w:basedOn w:val="1"/>
    <w:next w:val="1"/>
    <w:qFormat/>
    <w:uiPriority w:val="2"/>
    <w:pPr>
      <w:spacing w:before="360" w:after="200"/>
    </w:pPr>
    <w:rPr>
      <w:rFonts w:asciiTheme="majorHAnsi" w:hAnsiTheme="majorHAnsi"/>
      <w:caps/>
      <w:color w:val="172187" w:themeColor="accent2"/>
      <w:spacing w:val="20"/>
      <w:sz w:val="32"/>
      <w14:textFill>
        <w14:solidFill>
          <w14:schemeClr w14:val="accent2"/>
        </w14:solidFill>
      </w14:textFill>
    </w:rPr>
  </w:style>
  <w:style w:type="paragraph" w:customStyle="1" w:styleId="29">
    <w:name w:val="Blue Text"/>
    <w:basedOn w:val="1"/>
    <w:qFormat/>
    <w:uiPriority w:val="0"/>
    <w:pPr>
      <w:spacing w:before="40"/>
    </w:pPr>
    <w:rPr>
      <w:color w:val="172187" w:themeColor="accent2"/>
      <w14:textFill>
        <w14:solidFill>
          <w14:schemeClr w14:val="accent2"/>
        </w14:solidFill>
      </w14:textFill>
    </w:rPr>
  </w:style>
  <w:style w:type="paragraph" w:customStyle="1" w:styleId="30">
    <w:name w:val="List Bullet - Blue"/>
    <w:basedOn w:val="1"/>
    <w:qFormat/>
    <w:uiPriority w:val="11"/>
    <w:pPr>
      <w:numPr>
        <w:ilvl w:val="0"/>
        <w:numId w:val="1"/>
      </w:numPr>
      <w:spacing w:line="259" w:lineRule="auto"/>
    </w:pPr>
  </w:style>
  <w:style w:type="paragraph" w:customStyle="1" w:styleId="31">
    <w:name w:val="Heading 1 - Green"/>
    <w:basedOn w:val="1"/>
    <w:qFormat/>
    <w:uiPriority w:val="2"/>
    <w:pPr>
      <w:spacing w:before="360" w:after="200"/>
    </w:pPr>
    <w:rPr>
      <w:rFonts w:asciiTheme="majorHAnsi" w:hAnsiTheme="majorHAnsi"/>
      <w:caps/>
      <w:color w:val="005D3D" w:themeColor="accent3"/>
      <w:spacing w:val="20"/>
      <w:sz w:val="32"/>
      <w14:textFill>
        <w14:solidFill>
          <w14:schemeClr w14:val="accent3"/>
        </w14:solidFill>
      </w14:textFill>
    </w:rPr>
  </w:style>
  <w:style w:type="paragraph" w:customStyle="1" w:styleId="32">
    <w:name w:val="Green Text"/>
    <w:basedOn w:val="1"/>
    <w:next w:val="1"/>
    <w:qFormat/>
    <w:uiPriority w:val="0"/>
    <w:pPr>
      <w:spacing w:before="40"/>
    </w:pPr>
    <w:rPr>
      <w:color w:val="005D3D" w:themeColor="accent3"/>
      <w14:textFill>
        <w14:solidFill>
          <w14:schemeClr w14:val="accent3"/>
        </w14:solidFill>
      </w14:textFill>
    </w:rPr>
  </w:style>
  <w:style w:type="paragraph" w:customStyle="1" w:styleId="33">
    <w:name w:val="List Bullet - Green"/>
    <w:basedOn w:val="1"/>
    <w:qFormat/>
    <w:uiPriority w:val="11"/>
    <w:pPr>
      <w:numPr>
        <w:ilvl w:val="0"/>
        <w:numId w:val="2"/>
      </w:numPr>
      <w:spacing w:line="259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6f5805d-9f83-4cf8-8d10-6ec7a71012ef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f5805d-9f83-4cf8-8d10-6ec7a71012ef}"/>
      </w:docPartPr>
      <w:docPartBody>
        <w:p w14:paraId="639AA9D7">
          <w:pPr>
            <w:pStyle w:val="20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ill Sans MT">
    <w:altName w:val="Vonique 64"/>
    <w:panose1 w:val="020B0502020104020203"/>
    <w:charset w:val="00"/>
    <w:family w:val="swiss"/>
    <w:pitch w:val="default"/>
    <w:sig w:usb0="00000000" w:usb1="00000000" w:usb2="00000000" w:usb3="00000000" w:csb0="00000003" w:csb1="00000000"/>
  </w:font>
  <w:font w:name="Vonique 64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华文中宋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中宋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9AF"/>
    <w:rsid w:val="00335EB8"/>
    <w:rsid w:val="003F19AF"/>
    <w:rsid w:val="003F77F9"/>
    <w:rsid w:val="00647E83"/>
    <w:rsid w:val="00896266"/>
    <w:rsid w:val="0094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2BB63CE998434A3B80E3A562651DE86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">
    <w:name w:val="C1C90368CDC943DF89C7B3514692CDC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">
    <w:name w:val="C1DF58B0013A4ABF879F8A7E345C650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">
    <w:name w:val="A398924DAC9C46488725C54CA041205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">
    <w:name w:val="A9234ADBB89B41B29AC7DD52EAE8ABB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0">
    <w:name w:val="AEB3AF9155AB4EF2A6D129626138A8F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1">
    <w:name w:val="C38B6CB9924B4B83AEEC8756442A7CB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2">
    <w:name w:val="A8890A63A8FD4B19A1C13E605B90B43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3">
    <w:name w:val="8CF610EF99A749C19AD37CE176B50BD4"/>
    <w:qFormat/>
    <w:uiPriority w:val="0"/>
    <w:pPr>
      <w:keepNext/>
      <w:keepLines/>
      <w:spacing w:after="120" w:line="240" w:lineRule="auto"/>
      <w:outlineLvl w:val="1"/>
    </w:pPr>
    <w:rPr>
      <w:rFonts w:ascii="Gill Sans MT" w:hAnsi="Gill Sans MT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">
    <w:name w:val="566B0D6F05834281BB0EB97AFA738CF9"/>
    <w:qFormat/>
    <w:uiPriority w:val="0"/>
    <w:pPr>
      <w:keepNext/>
      <w:keepLines/>
      <w:spacing w:after="120" w:line="240" w:lineRule="auto"/>
      <w:outlineLvl w:val="1"/>
    </w:pPr>
    <w:rPr>
      <w:rFonts w:ascii="Gill Sans MT" w:hAnsi="Gill Sans MT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">
    <w:name w:val="426D77CA0EC042A99A0FDF673F6AFB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6">
    <w:name w:val="7447F9DB2AD04AE7BF3230F4D4BB794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7">
    <w:name w:val="F1E9E03C2575418FA9B91558B23E545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8">
    <w:name w:val="02C9FDB5CE264327A71BA4B89414045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19">
    <w:name w:val="67A30738A38C410295CEFA18A770030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0">
    <w:name w:val="78F620ACF748431EA60F7F07DDA27D4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1">
    <w:name w:val="6761DACEDFCE43E2AF30AFDB8C56740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2">
    <w:name w:val="13861AC289E04DD9978D071CD39724D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3">
    <w:name w:val="7A789B199A554B06A6BA043F00B21B6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4">
    <w:name w:val="CB1DDB3BFC9D4C59B6E832CC83DFEC7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5">
    <w:name w:val="9DC1E8DD5055446EB2B0D0112F9F3EF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6">
    <w:name w:val="1CC9EC63487747AEA9AC69FD33EBD0F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7">
    <w:name w:val="4F4083BF406440F8A310D2791E53043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8">
    <w:name w:val="ED3C5AFAC7EF492891BD391C9C1E892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29">
    <w:name w:val="A56BEFC8FDAD470C9F2E83535D060AF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0">
    <w:name w:val="21FCADB1E1ED46FEB1B1EA4756EBD51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1">
    <w:name w:val="A990C65C19E040F289A2EF0DCD500DD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2">
    <w:name w:val="496644C1BDA846518AB8BE8B0AAC14E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3">
    <w:name w:val="B6DCD5D69195476EB7E202C2B785863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4">
    <w:name w:val="4BD0047C7E074D46B457C891EA14957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5">
    <w:name w:val="BF56F112B2F4446BBB5EEDC3884F531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6">
    <w:name w:val="465DAE3EDC334975BDB7245FDF8D66F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7">
    <w:name w:val="C80EC89915254EF38994772D7B579D3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8">
    <w:name w:val="F48ADED9ABF5432CA251253FA9BF03D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39">
    <w:name w:val="BEB9368E130540C5B466276236CCB3C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0">
    <w:name w:val="D800FF7B411C4112999DA8EC4423143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1">
    <w:name w:val="D5BD4717E8AB493EAE2DE1940ABC987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2">
    <w:name w:val="BCA41B4E7F2D4BB39A832A19E19665E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3">
    <w:name w:val="37DD6227A1794A51936785EE41A4C84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4">
    <w:name w:val="C9AC85E01E7F4F82901F1609C3B966C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5">
    <w:name w:val="4A79A963FAAC4BA5B09EB800A05BE61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6">
    <w:name w:val="FFF2A64B939B4D9C927CACBD9D3FEA8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7">
    <w:name w:val="CD7D3D7B54074E58B7EF7DFC7679A59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8">
    <w:name w:val="F90CF3246A69443EAD08CDBAE391D92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49">
    <w:name w:val="F44FCB51B33E4002966B4742F76D831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0">
    <w:name w:val="45F6835B905C4FC99F8D070E186BD79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1">
    <w:name w:val="15E33D4F1AF34C098E77F2D49DA78DA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2">
    <w:name w:val="2FCD2D8DF9C04400A1843469EB99727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3">
    <w:name w:val="8817A98F2F464011AF0C38B928DA7F6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4">
    <w:name w:val="FBE19382FAA34784828F3D6DB908DDC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5">
    <w:name w:val="36916365456E48F3A6AA8FE0CB7D195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6">
    <w:name w:val="B6B046235B784DE89A27542B0EFB26A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7">
    <w:name w:val="2DC45E2E32E443EF991DFD05BFA55AE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8">
    <w:name w:val="8E3F770D8C1740E597346FD94CA14E6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59">
    <w:name w:val="B1B4FCE8BFA748488557F3B139502E4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0">
    <w:name w:val="07B435CEA3EA4FD39EA5FF8B19F38D3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1">
    <w:name w:val="A2DB81D841AD4795BB4F16EC194729A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2">
    <w:name w:val="C33C0670BA1D420395DD6B6486DAFDA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3">
    <w:name w:val="A505693381F349E7BBC75CADD2DEF55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4">
    <w:name w:val="691572F676D14870BFEC9C32AD9F790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5">
    <w:name w:val="9CCE954653BC4DEBBDAA8127B6A750D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6">
    <w:name w:val="59427E8D178F4BD7ADCCC4909726B5D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7">
    <w:name w:val="8E6F931E039D4EBBBD189F56EF66B34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8">
    <w:name w:val="998AF7593414433780606F74DDA4B79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69">
    <w:name w:val="833C43F5A7FC42F18EE48F0F642FBBC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0">
    <w:name w:val="6AC4FDB79C2042C09C08AC1250433A3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1">
    <w:name w:val="6EC8E9FE0A3B4B5ABD7EFEF8B3483A6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2">
    <w:name w:val="431F9B2C53D94D70905B52DEE73F767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3">
    <w:name w:val="23BA095762A6470E9A78CD3366B2465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4">
    <w:name w:val="322AF20984304C2A8FAD38BF67D910D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5">
    <w:name w:val="6EEC4075D9174714A634B72CE763A09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6">
    <w:name w:val="97CC8C4254B04D3A95AAAD603886E94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7">
    <w:name w:val="68ED709E0639416AB3476691B59FDF0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8">
    <w:name w:val="2A984B7D538449B2BED7CF71B6F079F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79">
    <w:name w:val="66FEDC40E10A4D86B4BA33265BD655D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0">
    <w:name w:val="4BB7C9A7E5E1492BBBCDB4806CC278C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1">
    <w:name w:val="8D7CED009DD24BA5BDAD638A1973522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2">
    <w:name w:val="BB72F57373254C06AE816EE366DF56C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3">
    <w:name w:val="0743B3CEDAAF4DCFB18C95CA6FC69D1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4">
    <w:name w:val="EC1403E3101443B9A25BAD4847D58F4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5">
    <w:name w:val="DD6035EA682840A8BFA241976228934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6">
    <w:name w:val="5A2803D7FF304C15A6E8E5FF6842451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7">
    <w:name w:val="EED20227CF164709A603EF81F828536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8">
    <w:name w:val="1A57585AD3FA409189C0DC72AFE467C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89">
    <w:name w:val="A11A87030E214D9F843ED225B4C2D47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0">
    <w:name w:val="D01EB5A3E22D4FA0A0A958BD08A3BF7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1">
    <w:name w:val="C1AA646B8B0E41BFA8A6789EE8A220C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2">
    <w:name w:val="CBBA6CBF6F9040EDBD1FAF0175102D4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3">
    <w:name w:val="04BAF00B900D4476992BF9A39428A89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4">
    <w:name w:val="5FED3798DDD04455AA1A0D9E61B16E1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5">
    <w:name w:val="62FB670527AE4A6EA028A08CE55CB05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6">
    <w:name w:val="665FE506777A45F48E7BDDCEE60D609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7">
    <w:name w:val="809EE3F1DF374E6E88F92F381992986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8">
    <w:name w:val="4A3355A331B1455BA39ECADC89EE95A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AU" w:bidi="ar-SA"/>
    </w:rPr>
  </w:style>
  <w:style w:type="paragraph" w:customStyle="1" w:styleId="99">
    <w:name w:val="B73A57E3C13C4F02B75383E13A60549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00">
    <w:name w:val="E0A90D95FE7A44A18CCBEDA38EFEB4F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01">
    <w:name w:val="3E36A1EC2EA6460397BC254DDBE7D1E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02">
    <w:name w:val="7BA0E1597A7A4B28A0FA536F1E031DC2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AB0F1B" w:themeColor="accent1"/>
      <w:sz w:val="20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customStyle="1" w:styleId="103">
    <w:name w:val="AA51554F7C2342189FE103CF09A13C7B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AB0F1B" w:themeColor="accent1"/>
      <w:sz w:val="20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customStyle="1" w:styleId="104">
    <w:name w:val="8CF610EF99A749C19AD37CE176B50BD41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5">
    <w:name w:val="566B0D6F05834281BB0EB97AFA738CF91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6">
    <w:name w:val="7447F9DB2AD04AE7BF3230F4D4BB79411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172187" w:themeColor="accent2"/>
      <w:sz w:val="20"/>
      <w:szCs w:val="22"/>
      <w:lang w:val="en-US" w:eastAsia="en-US" w:bidi="ar-SA"/>
      <w14:textFill>
        <w14:solidFill>
          <w14:schemeClr w14:val="accent2"/>
        </w14:solidFill>
      </w14:textFill>
    </w:rPr>
  </w:style>
  <w:style w:type="paragraph" w:customStyle="1" w:styleId="107">
    <w:name w:val="F1E9E03C2575418FA9B91558B23E54591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172187" w:themeColor="accent2"/>
      <w:sz w:val="20"/>
      <w:szCs w:val="22"/>
      <w:lang w:val="en-US" w:eastAsia="en-US" w:bidi="ar-SA"/>
      <w14:textFill>
        <w14:solidFill>
          <w14:schemeClr w14:val="accent2"/>
        </w14:solidFill>
      </w14:textFill>
    </w:rPr>
  </w:style>
  <w:style w:type="paragraph" w:customStyle="1" w:styleId="108">
    <w:name w:val="6761DACEDFCE43E2AF30AFDB8C5674061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9">
    <w:name w:val="ED3C5AFAC7EF492891BD391C9C1E89241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0">
    <w:name w:val="431F9B2C53D94D70905B52DEE73F76701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005D3D" w:themeColor="accent3"/>
      <w:sz w:val="20"/>
      <w:szCs w:val="22"/>
      <w:lang w:val="en-US" w:eastAsia="en-US" w:bidi="ar-SA"/>
      <w14:textFill>
        <w14:solidFill>
          <w14:schemeClr w14:val="accent3"/>
        </w14:solidFill>
      </w14:textFill>
    </w:rPr>
  </w:style>
  <w:style w:type="paragraph" w:customStyle="1" w:styleId="111">
    <w:name w:val="23BA095762A6470E9A78CD3366B2465A1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005D3D" w:themeColor="accent3"/>
      <w:sz w:val="20"/>
      <w:szCs w:val="22"/>
      <w:lang w:val="en-US" w:eastAsia="en-US" w:bidi="ar-SA"/>
      <w14:textFill>
        <w14:solidFill>
          <w14:schemeClr w14:val="accent3"/>
        </w14:solidFill>
      </w14:textFill>
    </w:rPr>
  </w:style>
  <w:style w:type="paragraph" w:customStyle="1" w:styleId="112">
    <w:name w:val="68ED709E0639416AB3476691B59FDF0D1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3">
    <w:name w:val="EC1403E3101443B9A25BAD4847D58F491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4">
    <w:name w:val="7BA0E1597A7A4B28A0FA536F1E031DC21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AB0F1B" w:themeColor="accent1"/>
      <w:sz w:val="20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customStyle="1" w:styleId="115">
    <w:name w:val="AA51554F7C2342189FE103CF09A13C7B1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AB0F1B" w:themeColor="accent1"/>
      <w:sz w:val="20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customStyle="1" w:styleId="116">
    <w:name w:val="8CF610EF99A749C19AD37CE176B50BD42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7">
    <w:name w:val="566B0D6F05834281BB0EB97AFA738CF92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8">
    <w:name w:val="7447F9DB2AD04AE7BF3230F4D4BB79412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172187" w:themeColor="accent2"/>
      <w:sz w:val="20"/>
      <w:szCs w:val="22"/>
      <w:lang w:val="en-US" w:eastAsia="en-US" w:bidi="ar-SA"/>
      <w14:textFill>
        <w14:solidFill>
          <w14:schemeClr w14:val="accent2"/>
        </w14:solidFill>
      </w14:textFill>
    </w:rPr>
  </w:style>
  <w:style w:type="paragraph" w:customStyle="1" w:styleId="119">
    <w:name w:val="F1E9E03C2575418FA9B91558B23E54592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172187" w:themeColor="accent2"/>
      <w:sz w:val="20"/>
      <w:szCs w:val="22"/>
      <w:lang w:val="en-US" w:eastAsia="en-US" w:bidi="ar-SA"/>
      <w14:textFill>
        <w14:solidFill>
          <w14:schemeClr w14:val="accent2"/>
        </w14:solidFill>
      </w14:textFill>
    </w:rPr>
  </w:style>
  <w:style w:type="paragraph" w:customStyle="1" w:styleId="120">
    <w:name w:val="6761DACEDFCE43E2AF30AFDB8C5674062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1">
    <w:name w:val="ED3C5AFAC7EF492891BD391C9C1E89242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2">
    <w:name w:val="431F9B2C53D94D70905B52DEE73F76702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005D3D" w:themeColor="accent3"/>
      <w:sz w:val="20"/>
      <w:szCs w:val="22"/>
      <w:lang w:val="en-US" w:eastAsia="en-US" w:bidi="ar-SA"/>
      <w14:textFill>
        <w14:solidFill>
          <w14:schemeClr w14:val="accent3"/>
        </w14:solidFill>
      </w14:textFill>
    </w:rPr>
  </w:style>
  <w:style w:type="paragraph" w:customStyle="1" w:styleId="123">
    <w:name w:val="23BA095762A6470E9A78CD3366B2465A2"/>
    <w:qFormat/>
    <w:uiPriority w:val="0"/>
    <w:pPr>
      <w:spacing w:before="40" w:after="0" w:line="240" w:lineRule="auto"/>
    </w:pPr>
    <w:rPr>
      <w:rFonts w:asciiTheme="minorHAnsi" w:hAnsiTheme="minorHAnsi" w:eastAsiaTheme="minorHAnsi" w:cstheme="minorBidi"/>
      <w:color w:val="005D3D" w:themeColor="accent3"/>
      <w:sz w:val="20"/>
      <w:szCs w:val="22"/>
      <w:lang w:val="en-US" w:eastAsia="en-US" w:bidi="ar-SA"/>
      <w14:textFill>
        <w14:solidFill>
          <w14:schemeClr w14:val="accent3"/>
        </w14:solidFill>
      </w14:textFill>
    </w:rPr>
  </w:style>
  <w:style w:type="paragraph" w:customStyle="1" w:styleId="124">
    <w:name w:val="68ED709E0639416AB3476691B59FDF0D2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5">
    <w:name w:val="EC1403E3101443B9A25BAD4847D58F492"/>
    <w:qFormat/>
    <w:uiPriority w:val="0"/>
    <w:pPr>
      <w:keepNext/>
      <w:keepLines/>
      <w:spacing w:after="120" w:line="240" w:lineRule="auto"/>
      <w:outlineLvl w:val="1"/>
    </w:pPr>
    <w:rPr>
      <w:rFonts w:asciiTheme="minorHAnsi" w:hAnsiTheme="minorHAnsi" w:eastAsiaTheme="majorEastAsia" w:cstheme="majorBidi"/>
      <w:b/>
      <w:color w:val="404040" w:themeColor="text1" w:themeTint="BF"/>
      <w:sz w:val="20"/>
      <w:szCs w:val="26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26">
    <w:name w:val="CFDAA41A4C99469CBC15DDAF88BDAB0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27">
    <w:name w:val="1B7547EFF6E749EBA5D5C63D5B482A1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28">
    <w:name w:val="34FBACA7381540BD8CF9EC30B519456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29">
    <w:name w:val="7D763B15C4594CC7AC777EF5C41A5BC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0">
    <w:name w:val="4D041204342D4634AD525C25AB69995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1">
    <w:name w:val="BCADB2AAC15B474F975415E3BB56368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2">
    <w:name w:val="E89FD4362FF9419A82953CB078F0712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3">
    <w:name w:val="2E16ABA8A935491A8E40B820212482F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4">
    <w:name w:val="6511D74679BE407DA5C2B633EF0D9C9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5">
    <w:name w:val="CECAC445517F4D82AF8E844BEF9B3DD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Red-Blue-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B0F1B"/>
      </a:accent1>
      <a:accent2>
        <a:srgbClr val="172187"/>
      </a:accent2>
      <a:accent3>
        <a:srgbClr val="005D3D"/>
      </a:accent3>
      <a:accent4>
        <a:srgbClr val="F4A305"/>
      </a:accent4>
      <a:accent5>
        <a:srgbClr val="B8E0ED"/>
      </a:accent5>
      <a:accent6>
        <a:srgbClr val="F44C01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340EFE2-4790-4963-A265-5A55FE09B729}">
  <ds:schemaRefs/>
</ds:datastoreItem>
</file>

<file path=customXml/itemProps2.xml><?xml version="1.0" encoding="utf-8"?>
<ds:datastoreItem xmlns:ds="http://schemas.openxmlformats.org/officeDocument/2006/customXml" ds:itemID="{E9E1B831-473E-4216-A45E-58D46BDACEE1}">
  <ds:schemaRefs/>
</ds:datastoreItem>
</file>

<file path=customXml/itemProps3.xml><?xml version="1.0" encoding="utf-8"?>
<ds:datastoreItem xmlns:ds="http://schemas.openxmlformats.org/officeDocument/2006/customXml" ds:itemID="{E41E8C2D-74E7-4FA6-A628-E1D211022C5C}">
  <ds:schemaRefs/>
</ds:datastoreItem>
</file>

<file path=customXml/itemProps4.xml><?xml version="1.0" encoding="utf-8"?>
<ds:datastoreItem xmlns:ds="http://schemas.openxmlformats.org/officeDocument/2006/customXml" ds:itemID="{C16B7056-2466-4AA1-A4C4-E365F353E8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TM33921798</Template>
  <Pages>1</Pages>
  <Words>38</Words>
  <Characters>295</Characters>
  <Lines>32</Lines>
  <Paragraphs>9</Paragraphs>
  <TotalTime>1</TotalTime>
  <ScaleCrop>false</ScaleCrop>
  <LinksUpToDate>false</LinksUpToDate>
  <CharactersWithSpaces>313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2023-05-10T21:53:00Z</dcterms:created>
  <dcterms:modified xsi:type="dcterms:W3CDTF">2026-06-15T15:42:29Z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TemplateDocerSaveRecord">
    <vt:lpwstr>eyJoZGlkIjoiZDBhZDM2MzliZDRiYjAwNTQ2Y2RjMmYwOTgzMWZiZmMiLCJ1c2VySWQiOiI5Nzk3NTEwNDYzNTEifQ==</vt:lpwstr>
  </property>
  <property fmtid="{D5CDD505-2E9C-101B-9397-08002B2CF9AE}" pid="4" name="KSOProductBuildVer">
    <vt:lpwstr>1033-12.1.0.26880</vt:lpwstr>
  </property>
  <property fmtid="{D5CDD505-2E9C-101B-9397-08002B2CF9AE}" pid="5" name="ICV">
    <vt:lpwstr>8F0D26B875224355808494CDA8690FBB_13</vt:lpwstr>
  </property>
</Properties>
</file>